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BFAAE" w14:textId="77777777" w:rsidR="00D3006C" w:rsidRDefault="00F87666" w:rsidP="00F87666">
      <w:pPr>
        <w:jc w:val="center"/>
        <w:rPr>
          <w:rFonts w:ascii="Tahoma" w:hAnsi="Tahoma" w:cs="Tahoma"/>
          <w:b/>
          <w:bCs/>
          <w:sz w:val="36"/>
          <w:szCs w:val="36"/>
        </w:rPr>
      </w:pPr>
      <w:r w:rsidRPr="00F87666">
        <w:rPr>
          <w:rFonts w:ascii="Tahoma" w:hAnsi="Tahoma" w:cs="Tahoma"/>
          <w:b/>
          <w:bCs/>
          <w:sz w:val="36"/>
          <w:szCs w:val="36"/>
        </w:rPr>
        <w:t xml:space="preserve">"Gesegnet seien die Skifahrer"- </w:t>
      </w:r>
      <w:r>
        <w:rPr>
          <w:rFonts w:ascii="Tahoma" w:hAnsi="Tahoma" w:cs="Tahoma"/>
          <w:b/>
          <w:bCs/>
          <w:sz w:val="36"/>
          <w:szCs w:val="36"/>
        </w:rPr>
        <w:t>C</w:t>
      </w:r>
      <w:r w:rsidRPr="00F87666">
        <w:rPr>
          <w:rFonts w:ascii="Tahoma" w:hAnsi="Tahoma" w:cs="Tahoma"/>
          <w:b/>
          <w:bCs/>
          <w:sz w:val="36"/>
          <w:szCs w:val="36"/>
        </w:rPr>
        <w:t>hristologische Glücksvorstellungen</w:t>
      </w:r>
      <w:r>
        <w:rPr>
          <w:rFonts w:ascii="Tahoma" w:hAnsi="Tahoma" w:cs="Tahoma"/>
          <w:b/>
          <w:bCs/>
          <w:sz w:val="36"/>
          <w:szCs w:val="36"/>
        </w:rPr>
        <w:t xml:space="preserve"> in den Seligpreisungen </w:t>
      </w:r>
    </w:p>
    <w:p w14:paraId="0C206098" w14:textId="3AE86495" w:rsidR="00F87666" w:rsidRPr="00D3006C" w:rsidRDefault="00094F5E" w:rsidP="00F87666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013ACB"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E571829" wp14:editId="367C7EDA">
                <wp:simplePos x="0" y="0"/>
                <wp:positionH relativeFrom="column">
                  <wp:posOffset>-90805</wp:posOffset>
                </wp:positionH>
                <wp:positionV relativeFrom="page">
                  <wp:posOffset>4461510</wp:posOffset>
                </wp:positionV>
                <wp:extent cx="5943600" cy="791845"/>
                <wp:effectExtent l="0" t="0" r="19050" b="20955"/>
                <wp:wrapTight wrapText="bothSides">
                  <wp:wrapPolygon edited="0">
                    <wp:start x="0" y="0"/>
                    <wp:lineTo x="0" y="21668"/>
                    <wp:lineTo x="21600" y="21668"/>
                    <wp:lineTo x="21600" y="0"/>
                    <wp:lineTo x="0" y="0"/>
                  </wp:wrapPolygon>
                </wp:wrapTight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918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7C968" w14:textId="2FAA92CF" w:rsidR="00013ACB" w:rsidRPr="00013ACB" w:rsidRDefault="00013ACB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Aufgabe (GA):</w:t>
                            </w:r>
                          </w:p>
                          <w:p w14:paraId="40F764E3" w14:textId="58DDC82D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1. Lesen Sie sich die Seligpreisungen gut durch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!</w:t>
                            </w:r>
                          </w:p>
                          <w:p w14:paraId="4F554907" w14:textId="5447BE93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2. Übersetzen Sie die Seligpreisungen jeweils in die heutige Sprache und notieren Sie ihr gemeinsames Ergebnis auf die Zeilen!</w:t>
                            </w:r>
                          </w:p>
                          <w:p w14:paraId="5F66F540" w14:textId="3AC9ECDB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3. Wer ist angesprochen? Finden Sie eine konkrete Personengruppe, die mit der jeweiligen Seligpreisung angesprochen werden soll!</w:t>
                            </w:r>
                          </w:p>
                          <w:p w14:paraId="6F906778" w14:textId="3A791C3B" w:rsidR="00013ACB" w:rsidRPr="001E54E1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4. Die Seligpreisungen- eine Utopie? Ordnen Sie die Seligpreisungen jeweils einer Form von Utopie zu und begründen Sie ihre Entscheidung schriftlich!</w:t>
                            </w:r>
                            <w:r w:rsidR="001E54E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E54E1" w:rsidRPr="001E54E1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Das Arbeitsblatt der Vorstunde hilft Ihnen dabei…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57182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7.15pt;margin-top:351.3pt;width:468pt;height:62.35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" fillcolor="#92cddc [1944]">
                <v:textbox style="mso-fit-shape-to-text:t">
                  <w:txbxContent>
                    <w:p w14:paraId="04C7C968" w14:textId="2FAA92CF" w:rsidR="00013ACB" w:rsidRPr="00013ACB" w:rsidRDefault="00013ACB">
                      <w:pP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Aufgabe (GA):</w:t>
                      </w:r>
                    </w:p>
                    <w:p w14:paraId="40F764E3" w14:textId="58DDC82D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sz w:val="24"/>
                          <w:szCs w:val="24"/>
                        </w:rPr>
                        <w:t>1. Lesen Sie sich die Seligpreisungen gut durch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!</w:t>
                      </w:r>
                    </w:p>
                    <w:p w14:paraId="4F554907" w14:textId="5447BE93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2. Übersetzen Sie die Seligpreisungen jeweils in die heutige Sprache und notieren Sie ihr gemeinsames Ergebnis auf die Zeilen!</w:t>
                      </w:r>
                    </w:p>
                    <w:p w14:paraId="5F66F540" w14:textId="3AC9ECDB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3. Wer ist angesprochen? Finden Sie eine konkrete Personengruppe, die mit der jeweiligen Seligpreisung angesprochen werden soll!</w:t>
                      </w:r>
                    </w:p>
                    <w:p w14:paraId="6F906778" w14:textId="3A791C3B" w:rsidR="00013ACB" w:rsidRPr="001E54E1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4. Die Seligpreisungen- eine Utopie? Ordnen Sie die Seligpreisungen jeweils einer Form von Utopie zu und begründen Sie ihre Entscheidung schriftlich!</w:t>
                      </w:r>
                      <w:r w:rsidR="001E54E1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1E54E1" w:rsidRPr="001E54E1">
                        <w:rPr>
                          <w:rFonts w:ascii="Tahoma" w:hAnsi="Tahoma" w:cs="Tahoma"/>
                          <w:sz w:val="20"/>
                          <w:szCs w:val="20"/>
                        </w:rPr>
                        <w:t>Das Arbeitsblatt der Vorstunde hilft Ihnen dabei…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4603598" wp14:editId="724699DE">
                <wp:simplePos x="0" y="0"/>
                <wp:positionH relativeFrom="column">
                  <wp:posOffset>-214630</wp:posOffset>
                </wp:positionH>
                <wp:positionV relativeFrom="page">
                  <wp:posOffset>1638300</wp:posOffset>
                </wp:positionV>
                <wp:extent cx="6769100" cy="3022600"/>
                <wp:effectExtent l="0" t="0" r="12700" b="25400"/>
                <wp:wrapTight wrapText="bothSides">
                  <wp:wrapPolygon edited="0">
                    <wp:start x="0" y="0"/>
                    <wp:lineTo x="0" y="17561"/>
                    <wp:lineTo x="1824" y="19603"/>
                    <wp:lineTo x="1824" y="21645"/>
                    <wp:lineTo x="21580" y="21645"/>
                    <wp:lineTo x="21580" y="17425"/>
                    <wp:lineTo x="19391" y="17425"/>
                    <wp:lineTo x="19391" y="0"/>
                    <wp:lineTo x="0" y="0"/>
                  </wp:wrapPolygon>
                </wp:wrapTight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100" cy="3022600"/>
                          <a:chOff x="0" y="0"/>
                          <a:chExt cx="4059363" cy="2195194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4" t="27301" r="37428" b="20678"/>
                          <a:stretch/>
                        </pic:blipFill>
                        <pic:spPr bwMode="auto">
                          <a:xfrm>
                            <a:off x="0" y="0"/>
                            <a:ext cx="36385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379" y="1790700"/>
                            <a:ext cx="3689984" cy="4044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AD289" w14:textId="54C6281F" w:rsidR="00F87666" w:rsidRPr="00F87666" w:rsidRDefault="00F876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 xml:space="preserve">Screenshot aus: </w:t>
                              </w:r>
                              <w:hyperlink r:id="rId8" w:history="1">
                                <w:r w:rsidRPr="00F87666">
                                  <w:rPr>
                                    <w:rStyle w:val="Hyperlink"/>
                                    <w:sz w:val="16"/>
                                    <w:szCs w:val="16"/>
                                  </w:rPr>
                                  <w:t>https://www.youtube.com/watch?v=DrzqbWRWQBU&amp;t=5s</w:t>
                                </w:r>
                              </w:hyperlink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>, Zugriff am 16.11.2019.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03598" id="Gruppieren 7" o:spid="_x0000_s1027" style="position:absolute;left:0;text-align:left;margin-left:-16.9pt;margin-top:129pt;width:533pt;height:238pt;z-index:-251656192;mso-position-vertical-relative:page;mso-width-relative:margin;mso-height-relative:margin" coordsize="40593,21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" o:spid="_x0000_s1028" type="#_x0000_t75" style="position:absolute;width:36385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">
                  <v:imagedata r:id="rId9" o:title="" croptop="17892f" cropbottom="13552f" cropleft="2041f" cropright="24529f"/>
                </v:shape>
                <v:shape id="_x0000_s1029" type="#_x0000_t202" style="position:absolute;left:3693;top:17907;width:36900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" strokecolor="white [3212]">
                  <v:textbox>
                    <w:txbxContent>
                      <w:p w14:paraId="651AD289" w14:textId="54C6281F" w:rsidR="00F87666" w:rsidRPr="00F87666" w:rsidRDefault="00F87666">
                        <w:pPr>
                          <w:rPr>
                            <w:sz w:val="16"/>
                            <w:szCs w:val="16"/>
                          </w:rPr>
                        </w:pPr>
                        <w:r w:rsidRPr="00F87666">
                          <w:rPr>
                            <w:sz w:val="16"/>
                            <w:szCs w:val="16"/>
                          </w:rPr>
                          <w:t xml:space="preserve">Screenshot aus: </w:t>
                        </w:r>
                        <w:hyperlink r:id="rId10" w:history="1">
                          <w:r w:rsidRPr="00F87666">
                            <w:rPr>
                              <w:rStyle w:val="Hyperlink"/>
                              <w:sz w:val="16"/>
                              <w:szCs w:val="16"/>
                            </w:rPr>
                            <w:t>https://www.youtube.com/watch?v=DrzqbWRWQBU&amp;t=5s</w:t>
                          </w:r>
                        </w:hyperlink>
                        <w:r w:rsidRPr="00F87666">
                          <w:rPr>
                            <w:sz w:val="16"/>
                            <w:szCs w:val="16"/>
                          </w:rPr>
                          <w:t>, Zugriff am 16.11.2019.</w:t>
                        </w:r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F87666" w:rsidRPr="00D3006C">
        <w:rPr>
          <w:rFonts w:ascii="Tahoma" w:hAnsi="Tahoma" w:cs="Tahoma"/>
          <w:b/>
          <w:bCs/>
          <w:sz w:val="24"/>
          <w:szCs w:val="24"/>
        </w:rPr>
        <w:t>(Mt 5,1-12)</w:t>
      </w:r>
    </w:p>
    <w:p w14:paraId="10F48DC9" w14:textId="1C169B40" w:rsidR="00013ACB" w:rsidRDefault="00013ACB" w:rsidP="00F87666">
      <w:pPr>
        <w:rPr>
          <w:rFonts w:ascii="Tahoma" w:hAnsi="Tahoma" w:cs="Tahoma"/>
          <w:sz w:val="24"/>
          <w:szCs w:val="24"/>
        </w:rPr>
      </w:pPr>
    </w:p>
    <w:p w14:paraId="2AA1A45F" w14:textId="70A7505C" w:rsidR="00CA4ABE" w:rsidRDefault="00716768" w:rsidP="00716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8"/>
          <w:szCs w:val="28"/>
        </w:rPr>
      </w:pPr>
      <w:r w:rsidRPr="00716768">
        <w:rPr>
          <w:rFonts w:ascii="Tahoma" w:hAnsi="Tahoma" w:cs="Tahoma"/>
          <w:sz w:val="28"/>
          <w:szCs w:val="28"/>
        </w:rPr>
        <w:t>9 Glückselig die Friedensstifter, denn sie werden Söhne Gottes heißen.</w:t>
      </w:r>
    </w:p>
    <w:p w14:paraId="5DC2D234" w14:textId="77777777" w:rsidR="00716768" w:rsidRDefault="00716768" w:rsidP="00F87666">
      <w:pPr>
        <w:rPr>
          <w:rFonts w:ascii="Tahoma" w:hAnsi="Tahoma" w:cs="Tahoma"/>
          <w:sz w:val="24"/>
          <w:szCs w:val="24"/>
        </w:rPr>
      </w:pPr>
    </w:p>
    <w:p w14:paraId="64CB3C02" w14:textId="733DF309" w:rsidR="00013ACB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37A15210" w14:textId="6D121872" w:rsidR="00F87666" w:rsidRPr="00F87666" w:rsidRDefault="00F87666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</w:t>
      </w:r>
      <w:r w:rsidR="001E54E1">
        <w:rPr>
          <w:rFonts w:ascii="Tahoma" w:hAnsi="Tahoma" w:cs="Tahoma"/>
          <w:sz w:val="36"/>
          <w:szCs w:val="36"/>
        </w:rPr>
        <w:t>_________________________________________________</w:t>
      </w:r>
    </w:p>
    <w:p w14:paraId="4E36EFAF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18FEB903" w14:textId="77777777" w:rsidR="00BB1826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7B0C987C" w14:textId="6A63FD71" w:rsidR="00F87666" w:rsidRDefault="00013ACB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</w:t>
      </w:r>
    </w:p>
    <w:p w14:paraId="2071E919" w14:textId="37E923D6" w:rsidR="001E54E1" w:rsidRDefault="001E54E1" w:rsidP="00F87666">
      <w:pPr>
        <w:rPr>
          <w:rFonts w:ascii="Tahoma" w:hAnsi="Tahoma" w:cs="Tahoma"/>
          <w:sz w:val="36"/>
          <w:szCs w:val="36"/>
        </w:rPr>
      </w:pPr>
    </w:p>
    <w:p w14:paraId="06108F1B" w14:textId="77777777" w:rsidR="00716768" w:rsidRDefault="00716768" w:rsidP="00F87666">
      <w:pPr>
        <w:rPr>
          <w:rFonts w:ascii="Tahoma" w:hAnsi="Tahoma" w:cs="Tahoma"/>
          <w:sz w:val="36"/>
          <w:szCs w:val="36"/>
        </w:rPr>
      </w:pPr>
    </w:p>
    <w:p w14:paraId="3E3E98F8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37366DF7" w14:textId="0E9D291B" w:rsidR="001E54E1" w:rsidRDefault="001E54E1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2270E305" w14:textId="0A404256" w:rsidR="001E54E1" w:rsidRDefault="001E54E1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5E3D9C68" w14:textId="77777777" w:rsidR="000D4389" w:rsidRDefault="000D4389" w:rsidP="00F87666">
      <w:pPr>
        <w:rPr>
          <w:rFonts w:ascii="Tahoma" w:hAnsi="Tahoma" w:cs="Tahoma"/>
          <w:sz w:val="36"/>
          <w:szCs w:val="36"/>
        </w:rPr>
      </w:pPr>
    </w:p>
    <w:p w14:paraId="4E2F10D8" w14:textId="77777777" w:rsidR="001E54E1" w:rsidRP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4FBED626" w14:textId="344601DB" w:rsidR="00CA4ABE" w:rsidRDefault="00716768" w:rsidP="00716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8"/>
          <w:szCs w:val="28"/>
        </w:rPr>
      </w:pPr>
      <w:r w:rsidRPr="00716768">
        <w:rPr>
          <w:rFonts w:ascii="Tahoma" w:hAnsi="Tahoma" w:cs="Tahoma"/>
          <w:sz w:val="28"/>
          <w:szCs w:val="28"/>
        </w:rPr>
        <w:t>10 Glückselig die um Gerechtigkeit willen Verfolgten, denn ihrer ist das Reich der Himmel.</w:t>
      </w:r>
    </w:p>
    <w:p w14:paraId="7CC1F536" w14:textId="77777777" w:rsidR="00716768" w:rsidRDefault="00716768" w:rsidP="000D4389">
      <w:pPr>
        <w:rPr>
          <w:rFonts w:ascii="Tahoma" w:hAnsi="Tahoma" w:cs="Tahoma"/>
          <w:sz w:val="28"/>
          <w:szCs w:val="28"/>
        </w:rPr>
      </w:pPr>
    </w:p>
    <w:p w14:paraId="0264FDAD" w14:textId="4E172F72" w:rsidR="000D4389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77647876" w14:textId="77777777" w:rsidR="000D4389" w:rsidRPr="00F87666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</w:t>
      </w:r>
    </w:p>
    <w:p w14:paraId="646E43EC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0943C012" w14:textId="77777777" w:rsidR="00E5558F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7530ABA5" w14:textId="1615C0DF" w:rsidR="000D4389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</w:t>
      </w:r>
      <w:r w:rsidR="00E5558F">
        <w:rPr>
          <w:rFonts w:ascii="Tahoma" w:hAnsi="Tahoma" w:cs="Tahoma"/>
          <w:sz w:val="36"/>
          <w:szCs w:val="36"/>
        </w:rPr>
        <w:t>_____________</w:t>
      </w:r>
      <w:bookmarkStart w:id="0" w:name="_GoBack"/>
      <w:bookmarkEnd w:id="0"/>
    </w:p>
    <w:p w14:paraId="228918AA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0083EF47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607F2F23" w14:textId="77777777" w:rsidR="000D4389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5B8C8A83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10EAA7C1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15325E26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485292C6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75B16D78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732FE995" w14:textId="77777777" w:rsidR="00716768" w:rsidRDefault="00716768" w:rsidP="00716768">
      <w:pPr>
        <w:rPr>
          <w:rFonts w:ascii="Tahoma" w:hAnsi="Tahoma" w:cs="Tahoma"/>
          <w:sz w:val="24"/>
          <w:szCs w:val="24"/>
        </w:rPr>
      </w:pPr>
    </w:p>
    <w:p w14:paraId="5CA53CA4" w14:textId="77777777" w:rsidR="00716768" w:rsidRDefault="00716768" w:rsidP="00716768">
      <w:pPr>
        <w:rPr>
          <w:rFonts w:ascii="Tahoma" w:hAnsi="Tahoma" w:cs="Tahoma"/>
          <w:sz w:val="24"/>
          <w:szCs w:val="24"/>
        </w:rPr>
      </w:pPr>
    </w:p>
    <w:p w14:paraId="76E39ABD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2FC29C66" w14:textId="65E702D1" w:rsidR="00CB2AA8" w:rsidRPr="00CB2AA8" w:rsidRDefault="00CB2AA8" w:rsidP="000D4389">
      <w:pPr>
        <w:jc w:val="right"/>
        <w:rPr>
          <w:rFonts w:ascii="Candara Light" w:hAnsi="Candara Light" w:cs="Tahoma"/>
          <w:color w:val="215868" w:themeColor="accent5" w:themeShade="80"/>
          <w:sz w:val="24"/>
          <w:szCs w:val="24"/>
        </w:rPr>
      </w:pPr>
    </w:p>
    <w:sectPr w:rsidR="00CB2AA8" w:rsidRPr="00CB2AA8" w:rsidSect="007A13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992" w:right="851" w:bottom="851" w:left="851" w:header="397" w:footer="301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2887C1" w14:textId="77777777" w:rsidR="00B86835" w:rsidRDefault="00B86835" w:rsidP="00C869C5">
      <w:pPr>
        <w:spacing w:after="0"/>
      </w:pPr>
      <w:r>
        <w:separator/>
      </w:r>
    </w:p>
  </w:endnote>
  <w:endnote w:type="continuationSeparator" w:id="0">
    <w:p w14:paraId="1C438DD8" w14:textId="77777777" w:rsidR="00B86835" w:rsidRDefault="00B86835" w:rsidP="00C86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99BAA" w14:textId="77777777" w:rsidR="00BA1EBD" w:rsidRPr="00BA1EBD" w:rsidRDefault="00935151" w:rsidP="00D80377">
    <w:pPr>
      <w:pStyle w:val="Fuzeile"/>
      <w:tabs>
        <w:tab w:val="clear" w:pos="9639"/>
        <w:tab w:val="right" w:pos="7989"/>
      </w:tabs>
      <w:ind w:right="1650"/>
      <w:rPr>
        <w:noProof/>
      </w:rPr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0777EB28" wp14:editId="1E851355">
          <wp:simplePos x="0" y="0"/>
          <wp:positionH relativeFrom="rightMargin">
            <wp:posOffset>-957580</wp:posOffset>
          </wp:positionH>
          <wp:positionV relativeFrom="paragraph">
            <wp:posOffset>0</wp:posOffset>
          </wp:positionV>
          <wp:extent cx="957600" cy="190800"/>
          <wp:effectExtent l="0" t="0" r="0" b="0"/>
          <wp:wrapSquare wrapText="bothSides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_logo_BSINFO_sw_Bild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49D8">
      <w:fldChar w:fldCharType="begin"/>
    </w:r>
    <w:r w:rsidR="000349D8">
      <w:instrText xml:space="preserve"> PAGE  \* Arabic  \* MERGEFORMAT </w:instrText>
    </w:r>
    <w:r w:rsidR="000349D8">
      <w:fldChar w:fldCharType="separate"/>
    </w:r>
    <w:r w:rsidR="003077F4">
      <w:rPr>
        <w:noProof/>
      </w:rPr>
      <w:t>2</w:t>
    </w:r>
    <w:r w:rsidR="000349D8">
      <w:fldChar w:fldCharType="end"/>
    </w:r>
    <w:r w:rsidR="000349D8">
      <w:t>/</w:t>
    </w:r>
    <w:r w:rsidR="007A1307">
      <w:rPr>
        <w:noProof/>
      </w:rPr>
      <w:fldChar w:fldCharType="begin"/>
    </w:r>
    <w:r w:rsidR="007A1307">
      <w:rPr>
        <w:noProof/>
      </w:rPr>
      <w:instrText xml:space="preserve"> NUMPAGES  \* Arabic  \* MERGEFORMAT </w:instrText>
    </w:r>
    <w:r w:rsidR="007A1307">
      <w:rPr>
        <w:noProof/>
      </w:rPr>
      <w:fldChar w:fldCharType="separate"/>
    </w:r>
    <w:r w:rsidR="003077F4">
      <w:rPr>
        <w:noProof/>
      </w:rPr>
      <w:t>2</w:t>
    </w:r>
    <w:r w:rsidR="007A1307">
      <w:rPr>
        <w:noProof/>
      </w:rPr>
      <w:fldChar w:fldCharType="end"/>
    </w:r>
    <w:r w:rsidR="00FB0A5B">
      <w:rPr>
        <w:noProof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8F572" w14:textId="77777777" w:rsidR="00094693" w:rsidRPr="000349D8" w:rsidRDefault="00A810EA" w:rsidP="00FF2EF9">
    <w:pPr>
      <w:pStyle w:val="Fuzeile"/>
      <w:ind w:left="851"/>
    </w:pPr>
    <w:r>
      <w:rPr>
        <w:noProof/>
        <w:lang w:eastAsia="de-DE"/>
      </w:rPr>
      <w:drawing>
        <wp:anchor distT="0" distB="0" distL="114300" distR="114300" simplePos="0" relativeHeight="251656192" behindDoc="0" locked="0" layoutInCell="1" allowOverlap="1" wp14:anchorId="72436763" wp14:editId="1EE2340F">
          <wp:simplePos x="0" y="0"/>
          <wp:positionH relativeFrom="leftMargin">
            <wp:posOffset>901065</wp:posOffset>
          </wp:positionH>
          <wp:positionV relativeFrom="paragraph">
            <wp:posOffset>-31115</wp:posOffset>
          </wp:positionV>
          <wp:extent cx="450000" cy="190800"/>
          <wp:effectExtent l="0" t="0" r="762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_logo_BSINFO_sw_Schrif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0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3BF6" w:rsidRPr="000349D8">
      <w:tab/>
    </w:r>
    <w:r w:rsidR="00FD3BF6" w:rsidRPr="000349D8">
      <w:fldChar w:fldCharType="begin"/>
    </w:r>
    <w:r w:rsidR="00FD3BF6" w:rsidRPr="000349D8">
      <w:instrText xml:space="preserve"> PAGE  \* Arabic  \* MERGEFORMAT </w:instrText>
    </w:r>
    <w:r w:rsidR="00FD3BF6" w:rsidRPr="000349D8">
      <w:fldChar w:fldCharType="separate"/>
    </w:r>
    <w:r w:rsidR="00F61C39">
      <w:rPr>
        <w:noProof/>
      </w:rPr>
      <w:t>1</w:t>
    </w:r>
    <w:r w:rsidR="00FD3BF6" w:rsidRPr="000349D8">
      <w:fldChar w:fldCharType="end"/>
    </w:r>
    <w:r w:rsidR="00FD3BF6" w:rsidRPr="000349D8">
      <w:t>/</w:t>
    </w:r>
    <w:r w:rsidR="003077F4">
      <w:rPr>
        <w:noProof/>
      </w:rPr>
      <w:fldChar w:fldCharType="begin"/>
    </w:r>
    <w:r w:rsidR="003077F4">
      <w:rPr>
        <w:noProof/>
      </w:rPr>
      <w:instrText xml:space="preserve"> NUMPAGES  \* Arabic  \* MERGEFORMAT </w:instrText>
    </w:r>
    <w:r w:rsidR="003077F4">
      <w:rPr>
        <w:noProof/>
      </w:rPr>
      <w:fldChar w:fldCharType="separate"/>
    </w:r>
    <w:r w:rsidR="00F61C39">
      <w:rPr>
        <w:noProof/>
      </w:rPr>
      <w:t>1</w:t>
    </w:r>
    <w:r w:rsidR="003077F4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1"/>
      <w:gridCol w:w="1134"/>
      <w:gridCol w:w="4252"/>
    </w:tblGrid>
    <w:tr w:rsidR="005D13A5" w14:paraId="0DEC6EB9" w14:textId="77777777" w:rsidTr="005D13A5">
      <w:tc>
        <w:tcPr>
          <w:tcW w:w="4253" w:type="dxa"/>
        </w:tcPr>
        <w:p w14:paraId="24B4DF0C" w14:textId="77777777" w:rsidR="005D13A5" w:rsidRDefault="005D13A5" w:rsidP="009B6872">
          <w:pPr>
            <w:pStyle w:val="Fuzeile"/>
          </w:pPr>
          <w:r>
            <w:t>BS für Informationstechnik</w:t>
          </w:r>
        </w:p>
      </w:tc>
      <w:sdt>
        <w:sdtPr>
          <w:id w:val="735285858"/>
          <w:text/>
        </w:sdtPr>
        <w:sdtEndPr/>
        <w:sdtContent>
          <w:tc>
            <w:tcPr>
              <w:tcW w:w="1134" w:type="dxa"/>
            </w:tcPr>
            <w:p w14:paraId="49DD9784" w14:textId="77777777" w:rsidR="005D13A5" w:rsidRDefault="005D13A5" w:rsidP="009B6872">
              <w:pPr>
                <w:pStyle w:val="Fuzeile"/>
                <w:jc w:val="center"/>
              </w:pPr>
              <w:r>
                <w:t>Kürzel</w:t>
              </w:r>
            </w:p>
          </w:tc>
        </w:sdtContent>
      </w:sdt>
      <w:tc>
        <w:tcPr>
          <w:tcW w:w="4253" w:type="dxa"/>
          <w:vAlign w:val="bottom"/>
        </w:tcPr>
        <w:p w14:paraId="550A79B8" w14:textId="77777777" w:rsidR="005D13A5" w:rsidRDefault="005D13A5" w:rsidP="009B6872">
          <w:pPr>
            <w:pStyle w:val="Fuzeile"/>
            <w:jc w:val="right"/>
          </w:pPr>
        </w:p>
      </w:tc>
    </w:tr>
    <w:tr w:rsidR="005D13A5" w14:paraId="104FD9C7" w14:textId="77777777" w:rsidTr="005D13A5">
      <w:tc>
        <w:tcPr>
          <w:tcW w:w="4253" w:type="dxa"/>
        </w:tcPr>
        <w:p w14:paraId="426071BE" w14:textId="77777777" w:rsidR="005D13A5" w:rsidRDefault="007A1307" w:rsidP="009B6872">
          <w:pPr>
            <w:pStyle w:val="Fuzeile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F87666">
            <w:rPr>
              <w:noProof/>
            </w:rPr>
            <w:t>Dokument1</w:t>
          </w:r>
          <w:r>
            <w:rPr>
              <w:noProof/>
            </w:rPr>
            <w:fldChar w:fldCharType="end"/>
          </w:r>
        </w:p>
      </w:tc>
      <w:tc>
        <w:tcPr>
          <w:tcW w:w="1134" w:type="dxa"/>
        </w:tcPr>
        <w:p w14:paraId="08F86B41" w14:textId="6E281A30" w:rsidR="005D13A5" w:rsidRDefault="005D13A5" w:rsidP="009B6872">
          <w:pPr>
            <w:pStyle w:val="Fuzeile"/>
            <w:jc w:val="center"/>
          </w:pPr>
          <w:r>
            <w:fldChar w:fldCharType="begin"/>
          </w:r>
          <w:r>
            <w:instrText xml:space="preserve"> SAVEDATE  \@ "dd.MM.yyyy"  \* MERGEFORMAT </w:instrText>
          </w:r>
          <w:r>
            <w:fldChar w:fldCharType="separate"/>
          </w:r>
          <w:r w:rsidR="00E5558F">
            <w:rPr>
              <w:noProof/>
            </w:rPr>
            <w:t>16.11.2019</w:t>
          </w:r>
          <w:r>
            <w:fldChar w:fldCharType="end"/>
          </w:r>
        </w:p>
      </w:tc>
      <w:tc>
        <w:tcPr>
          <w:tcW w:w="4253" w:type="dxa"/>
          <w:vAlign w:val="bottom"/>
        </w:tcPr>
        <w:p w14:paraId="3D375F4D" w14:textId="77777777" w:rsidR="005D13A5" w:rsidRDefault="005D13A5" w:rsidP="009B6872">
          <w:pPr>
            <w:pStyle w:val="Fuzeile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6517A4">
            <w:rPr>
              <w:noProof/>
            </w:rPr>
            <w:t>1</w:t>
          </w:r>
          <w:r>
            <w:fldChar w:fldCharType="end"/>
          </w:r>
          <w:r>
            <w:t>/</w:t>
          </w:r>
          <w:r w:rsidR="007A1307">
            <w:rPr>
              <w:noProof/>
            </w:rPr>
            <w:fldChar w:fldCharType="begin"/>
          </w:r>
          <w:r w:rsidR="007A1307">
            <w:rPr>
              <w:noProof/>
            </w:rPr>
            <w:instrText xml:space="preserve"> NUMPAGES  \* Arabic  \* MERGEFORMAT </w:instrText>
          </w:r>
          <w:r w:rsidR="007A1307">
            <w:rPr>
              <w:noProof/>
            </w:rPr>
            <w:fldChar w:fldCharType="separate"/>
          </w:r>
          <w:r w:rsidR="000C2FFF">
            <w:rPr>
              <w:noProof/>
            </w:rPr>
            <w:t>4</w:t>
          </w:r>
          <w:r w:rsidR="007A1307">
            <w:rPr>
              <w:noProof/>
            </w:rPr>
            <w:fldChar w:fldCharType="end"/>
          </w:r>
        </w:p>
      </w:tc>
    </w:tr>
  </w:tbl>
  <w:p w14:paraId="626261BC" w14:textId="77777777" w:rsidR="005D13A5" w:rsidRPr="005D13A5" w:rsidRDefault="005D13A5">
    <w:pPr>
      <w:pStyle w:val="Fuzeil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2E03D" w14:textId="77777777" w:rsidR="00B86835" w:rsidRDefault="00B86835" w:rsidP="00C869C5">
      <w:pPr>
        <w:spacing w:after="0"/>
      </w:pPr>
      <w:r>
        <w:separator/>
      </w:r>
    </w:p>
  </w:footnote>
  <w:footnote w:type="continuationSeparator" w:id="0">
    <w:p w14:paraId="18C37B2F" w14:textId="77777777" w:rsidR="00B86835" w:rsidRDefault="00B86835" w:rsidP="00C869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22B8B" w14:textId="6B2F31F8" w:rsidR="005D13A5" w:rsidRDefault="00DE1540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81B0C74" wp14:editId="20B9A997">
              <wp:simplePos x="0" y="0"/>
              <wp:positionH relativeFrom="rightMargin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F3D6EC" w14:textId="77777777" w:rsidR="00DE1540" w:rsidRPr="00CE2C00" w:rsidRDefault="00DE1540" w:rsidP="00DE1540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1B0C7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8.45pt;margin-top:0;width:31.2pt;height:191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" filled="f" stroked="f">
              <v:textbox style="layout-flow:vertical" inset="0,0,0,0">
                <w:txbxContent>
                  <w:p w14:paraId="66F3D6EC" w14:textId="77777777" w:rsidR="00DE1540" w:rsidRPr="00CE2C00" w:rsidRDefault="00DE1540" w:rsidP="00DE1540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C54DF0">
      <w:tab/>
    </w:r>
    <w:r w:rsidR="003E7F92">
      <w:fldChar w:fldCharType="begin"/>
    </w:r>
    <w:r w:rsidR="003E7F92">
      <w:instrText xml:space="preserve"> REF FachJahrgang \h </w:instrText>
    </w:r>
    <w:r w:rsidR="003E7F92">
      <w:fldChar w:fldCharType="separate"/>
    </w:r>
    <w:sdt>
      <w:sdtPr>
        <w:id w:val="-1347245207"/>
        <w:text/>
      </w:sdtPr>
      <w:sdtEndPr/>
      <w:sdtContent>
        <w:r w:rsidR="005C3BC5">
          <w:t>K 12/2</w:t>
        </w:r>
      </w:sdtContent>
    </w:sdt>
    <w:r w:rsidR="003E7F9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FachJahrgang"/>
  <w:p w14:paraId="3A6A6561" w14:textId="766409D5" w:rsidR="00111B64" w:rsidRDefault="00B86835" w:rsidP="005C3BC5">
    <w:pPr>
      <w:pStyle w:val="Kopfzeile"/>
      <w:jc w:val="center"/>
    </w:pPr>
    <w:sdt>
      <w:sdtPr>
        <w:id w:val="-258209630"/>
        <w:text/>
      </w:sdtPr>
      <w:sdtEndPr/>
      <w:sdtContent>
        <w:r w:rsidR="00F87666">
          <w:t>K 12/2</w:t>
        </w:r>
      </w:sdtContent>
    </w:sdt>
    <w:bookmarkEnd w:id="1"/>
    <w:r w:rsidR="00143449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0DABCB78" wp14:editId="12A96442">
              <wp:simplePos x="0" y="0"/>
              <wp:positionH relativeFrom="page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C845F5" w14:textId="77777777" w:rsidR="000972FF" w:rsidRPr="00CE2C00" w:rsidRDefault="00143449" w:rsidP="000972FF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BCB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18.45pt;margin-top:0;width:31.2pt;height:191.3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" filled="f" stroked="f">
              <v:textbox style="layout-flow:vertical;mso-layout-flow-alt:bottom-to-top" inset="0,0,0,0">
                <w:txbxContent>
                  <w:p w14:paraId="2CC845F5" w14:textId="77777777" w:rsidR="000972FF" w:rsidRPr="00CE2C00" w:rsidRDefault="00143449" w:rsidP="000972FF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bookmarkStart w:id="2" w:name="Lernfeld"/>
    <w:r w:rsidR="005C3BC5">
      <w:rPr>
        <w:noProof/>
        <w:lang w:eastAsia="de-DE"/>
      </w:rPr>
      <w:t xml:space="preserve">                        </w:t>
    </w:r>
    <w:sdt>
      <w:sdtPr>
        <w:id w:val="-1809006858"/>
        <w:text/>
      </w:sdtPr>
      <w:sdtEndPr/>
      <w:sdtContent>
        <w:r w:rsidR="00F87666">
          <w:t>Zukunft und Weltgestaltung</w:t>
        </w:r>
      </w:sdtContent>
    </w:sdt>
    <w:bookmarkEnd w:id="2"/>
    <w:r w:rsidR="005C3BC5">
      <w:t xml:space="preserve">              Datum: 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FA462" w14:textId="77777777" w:rsidR="005D13A5" w:rsidRDefault="00B86835">
    <w:pPr>
      <w:pStyle w:val="Kopfzeile"/>
    </w:pPr>
    <w:sdt>
      <w:sdtPr>
        <w:id w:val="632758438"/>
        <w:text/>
      </w:sdtPr>
      <w:sdtEndPr/>
      <w:sdtContent>
        <w:r w:rsidR="005D13A5">
          <w:t>Fach Jahrgang</w:t>
        </w:r>
      </w:sdtContent>
    </w:sdt>
    <w:r w:rsidR="005D13A5">
      <w:tab/>
    </w:r>
    <w:sdt>
      <w:sdtPr>
        <w:id w:val="-1127926005"/>
        <w:text/>
      </w:sdtPr>
      <w:sdtEndPr/>
      <w:sdtContent>
        <w:r w:rsidR="005D13A5">
          <w:t>Lernfeld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mirrorMargins/>
  <w:attachedTemplate r:id="rId1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66"/>
    <w:rsid w:val="0000128D"/>
    <w:rsid w:val="00013ACB"/>
    <w:rsid w:val="000349D8"/>
    <w:rsid w:val="00053F58"/>
    <w:rsid w:val="0007661E"/>
    <w:rsid w:val="00094693"/>
    <w:rsid w:val="00094F5E"/>
    <w:rsid w:val="000972FF"/>
    <w:rsid w:val="000A283B"/>
    <w:rsid w:val="000C2FFF"/>
    <w:rsid w:val="000D4389"/>
    <w:rsid w:val="000F72B0"/>
    <w:rsid w:val="00111B64"/>
    <w:rsid w:val="001219E1"/>
    <w:rsid w:val="00143449"/>
    <w:rsid w:val="001737FE"/>
    <w:rsid w:val="001B5CF1"/>
    <w:rsid w:val="001D3A24"/>
    <w:rsid w:val="001E54E1"/>
    <w:rsid w:val="00276374"/>
    <w:rsid w:val="002D3659"/>
    <w:rsid w:val="003077F4"/>
    <w:rsid w:val="0033663F"/>
    <w:rsid w:val="003B2470"/>
    <w:rsid w:val="003E7F92"/>
    <w:rsid w:val="00467268"/>
    <w:rsid w:val="00485194"/>
    <w:rsid w:val="004B1A11"/>
    <w:rsid w:val="0050195A"/>
    <w:rsid w:val="005A1E67"/>
    <w:rsid w:val="005C3BC5"/>
    <w:rsid w:val="005D13A5"/>
    <w:rsid w:val="005F37B9"/>
    <w:rsid w:val="0060684E"/>
    <w:rsid w:val="006249C7"/>
    <w:rsid w:val="006363E7"/>
    <w:rsid w:val="006517A4"/>
    <w:rsid w:val="00661DE9"/>
    <w:rsid w:val="00663330"/>
    <w:rsid w:val="0069134A"/>
    <w:rsid w:val="006965F4"/>
    <w:rsid w:val="00716768"/>
    <w:rsid w:val="00732A5E"/>
    <w:rsid w:val="00733B1B"/>
    <w:rsid w:val="007525DA"/>
    <w:rsid w:val="00754F2F"/>
    <w:rsid w:val="007A1307"/>
    <w:rsid w:val="007A1FEC"/>
    <w:rsid w:val="007D42A9"/>
    <w:rsid w:val="007E3E69"/>
    <w:rsid w:val="007F7341"/>
    <w:rsid w:val="00841444"/>
    <w:rsid w:val="008906FE"/>
    <w:rsid w:val="008F3E4C"/>
    <w:rsid w:val="0090227B"/>
    <w:rsid w:val="00912259"/>
    <w:rsid w:val="00935151"/>
    <w:rsid w:val="0093623F"/>
    <w:rsid w:val="009658CD"/>
    <w:rsid w:val="00976CE8"/>
    <w:rsid w:val="009A52B6"/>
    <w:rsid w:val="009D3D4A"/>
    <w:rsid w:val="009D7FCD"/>
    <w:rsid w:val="009E3B21"/>
    <w:rsid w:val="00A24090"/>
    <w:rsid w:val="00A810EA"/>
    <w:rsid w:val="00A84AEA"/>
    <w:rsid w:val="00AA46BA"/>
    <w:rsid w:val="00AD5C00"/>
    <w:rsid w:val="00AE15C3"/>
    <w:rsid w:val="00B71636"/>
    <w:rsid w:val="00B86835"/>
    <w:rsid w:val="00BA1EBD"/>
    <w:rsid w:val="00BB025A"/>
    <w:rsid w:val="00BB1826"/>
    <w:rsid w:val="00BB32F0"/>
    <w:rsid w:val="00BB61FC"/>
    <w:rsid w:val="00C02C10"/>
    <w:rsid w:val="00C35754"/>
    <w:rsid w:val="00C54DF0"/>
    <w:rsid w:val="00C82C67"/>
    <w:rsid w:val="00C869C5"/>
    <w:rsid w:val="00CA4ABE"/>
    <w:rsid w:val="00CA79CF"/>
    <w:rsid w:val="00CB2AA8"/>
    <w:rsid w:val="00CC13A0"/>
    <w:rsid w:val="00CE2C00"/>
    <w:rsid w:val="00CE6069"/>
    <w:rsid w:val="00D3006C"/>
    <w:rsid w:val="00D325B8"/>
    <w:rsid w:val="00D34272"/>
    <w:rsid w:val="00D77E75"/>
    <w:rsid w:val="00D80377"/>
    <w:rsid w:val="00DD7C3D"/>
    <w:rsid w:val="00DE1540"/>
    <w:rsid w:val="00E36901"/>
    <w:rsid w:val="00E5558F"/>
    <w:rsid w:val="00E662BC"/>
    <w:rsid w:val="00E91556"/>
    <w:rsid w:val="00E94C22"/>
    <w:rsid w:val="00ED330D"/>
    <w:rsid w:val="00F61C39"/>
    <w:rsid w:val="00F87666"/>
    <w:rsid w:val="00FB0A5B"/>
    <w:rsid w:val="00FD3BF6"/>
    <w:rsid w:val="00FF2EF9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49563"/>
  <w15:docId w15:val="{A94DFA2F-9CDD-486A-B356-68A947170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91556"/>
    <w:pPr>
      <w:spacing w:after="110" w:line="24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58CD"/>
    <w:pPr>
      <w:keepNext/>
      <w:keepLines/>
      <w:spacing w:before="280" w:after="1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58CD"/>
    <w:pPr>
      <w:keepNext/>
      <w:keepLines/>
      <w:spacing w:before="220"/>
      <w:outlineLvl w:val="1"/>
    </w:pPr>
    <w:rPr>
      <w:rFonts w:eastAsiaTheme="majorEastAsia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58C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58CD"/>
    <w:rPr>
      <w:rFonts w:ascii="Arial" w:eastAsiaTheme="majorEastAsia" w:hAnsi="Arial" w:cstheme="majorBidi"/>
      <w:b/>
      <w:bCs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349D8"/>
    <w:pPr>
      <w:pBdr>
        <w:bottom w:val="single" w:sz="4" w:space="1" w:color="auto"/>
      </w:pBdr>
      <w:tabs>
        <w:tab w:val="right" w:pos="9639"/>
      </w:tabs>
      <w:spacing w:after="0"/>
    </w:pPr>
    <w:rPr>
      <w:rFonts w:ascii="Tahoma" w:hAnsi="Tahoma"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0349D8"/>
    <w:rPr>
      <w:rFonts w:ascii="Tahoma" w:hAnsi="Tahoma"/>
      <w:sz w:val="28"/>
    </w:rPr>
  </w:style>
  <w:style w:type="paragraph" w:styleId="Fuzeile">
    <w:name w:val="footer"/>
    <w:basedOn w:val="Standard"/>
    <w:link w:val="FuzeileZchn"/>
    <w:uiPriority w:val="99"/>
    <w:unhideWhenUsed/>
    <w:rsid w:val="00A810EA"/>
    <w:pPr>
      <w:pBdr>
        <w:top w:val="single" w:sz="4" w:space="1" w:color="auto"/>
      </w:pBdr>
      <w:tabs>
        <w:tab w:val="right" w:pos="9639"/>
      </w:tabs>
      <w:spacing w:after="0"/>
    </w:pPr>
    <w:rPr>
      <w:rFonts w:ascii="Tahoma" w:hAnsi="Tahoma"/>
    </w:rPr>
  </w:style>
  <w:style w:type="character" w:customStyle="1" w:styleId="FuzeileZchn">
    <w:name w:val="Fußzeile Zchn"/>
    <w:basedOn w:val="Absatz-Standardschriftart"/>
    <w:link w:val="Fuzeile"/>
    <w:uiPriority w:val="99"/>
    <w:rsid w:val="00A810EA"/>
    <w:rPr>
      <w:rFonts w:ascii="Tahoma" w:hAnsi="Tahom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69C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69C5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C869C5"/>
    <w:rPr>
      <w:color w:val="808080"/>
    </w:rPr>
  </w:style>
  <w:style w:type="table" w:styleId="Tabellenraster">
    <w:name w:val="Table Grid"/>
    <w:basedOn w:val="NormaleTabelle"/>
    <w:uiPriority w:val="59"/>
    <w:rsid w:val="00094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87666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87666"/>
    <w:rPr>
      <w:color w:val="605E5C"/>
      <w:shd w:val="clear" w:color="auto" w:fill="E1DFDD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A4ABE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A4ABE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A4A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4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rzqbWRWQBU&amp;t=5s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www.youtube.com/watch?v=DrzqbWRWQBU&amp;t=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a%20Griek\Desktop\Arbeitsblatt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1986BA-9E81-4A2F-B297-2804032A0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Arbeitsblatt</Template>
  <TotalTime>0</TotalTime>
  <Pages>2</Pages>
  <Words>162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LHM Referat für Bildung und Sport ZIB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Griek</dc:creator>
  <cp:keywords/>
  <dc:description/>
  <cp:lastModifiedBy>Felix Brach</cp:lastModifiedBy>
  <cp:revision>3</cp:revision>
  <cp:lastPrinted>2018-04-13T17:47:00Z</cp:lastPrinted>
  <dcterms:created xsi:type="dcterms:W3CDTF">2019-11-16T12:16:00Z</dcterms:created>
  <dcterms:modified xsi:type="dcterms:W3CDTF">2019-11-16T12:22:00Z</dcterms:modified>
</cp:coreProperties>
</file>